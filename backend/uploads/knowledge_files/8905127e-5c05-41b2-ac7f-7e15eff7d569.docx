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X</w:t>
      </w:r>
      <w:r>
        <w:rPr>
          <w:rFonts w:hint="eastAsia"/>
          <w:b/>
          <w:bCs/>
          <w:sz w:val="36"/>
          <w:szCs w:val="44"/>
          <w:lang w:val="en-US" w:eastAsia="zh-CN"/>
        </w:rPr>
        <w:t>xxxx</w:t>
      </w: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xx（</w:t>
      </w:r>
      <w:r>
        <w:rPr>
          <w:rFonts w:hint="eastAsia"/>
          <w:b/>
          <w:bCs/>
          <w:sz w:val="32"/>
          <w:szCs w:val="40"/>
          <w:lang w:val="en-US" w:eastAsia="zh-CN"/>
        </w:rPr>
        <w:t>股份）有限公司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center"/>
        <w:textAlignment w:val="auto"/>
        <w:outlineLvl w:val="9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企业职工总体情况说明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left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 xml:space="preserve">  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根据《高新技术企业认定管理办法》、《高新技术企业认定管理工作指引》的规定：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Xxxxxxx（股份）有限公司xxxx年yy月zz日（上一年度），全年在职平均职工人数xxx人，其中从事研究开发相关工作的科技人员平均数yy人，科技人员占职工职业总数的比例为zz%专业涵盖······等相关专业，是一支具有丰富经验、技术实力、敬业精神、综合能力较强的技术研发队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职称构成：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高级工程师     x人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中级工程师     y人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助理工程师     z人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学历结构组成：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 博士生        a人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 研究生        b人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 本科          c人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 大专          d人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      大专以下      e人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详见附表：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>《 Xxxxxxx（股份）有限公司全体员工花名册》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both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      《 Xxxxxxx（股份）有限公司科技人员名册》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right"/>
        <w:textAlignment w:val="auto"/>
        <w:outlineLvl w:val="9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 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Xxxxxxx（股份）有限公司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right"/>
        <w:textAlignment w:val="auto"/>
        <w:outlineLvl w:val="9"/>
        <w:rPr>
          <w:rFonts w:hint="eastAsia"/>
          <w:b w:val="0"/>
          <w:bCs w:val="0"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right"/>
        <w:textAlignment w:val="auto"/>
        <w:outlineLvl w:val="9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xxxx年yy月zz日</w:t>
      </w:r>
      <w:r>
        <w:rPr>
          <w:rFonts w:hint="eastAsia"/>
          <w:b/>
          <w:bCs/>
          <w:sz w:val="36"/>
          <w:szCs w:val="44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ind w:firstLine="640"/>
        <w:jc w:val="right"/>
        <w:textAlignment w:val="auto"/>
        <w:outlineLvl w:val="9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 xml:space="preserve">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jc w:val="left"/>
        <w:textAlignment w:val="auto"/>
        <w:outlineLvl w:val="9"/>
        <w:rPr>
          <w:rFonts w:hint="eastAsia"/>
          <w:b w:val="0"/>
          <w:bCs w:val="0"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" w:lineRule="auto"/>
        <w:textAlignment w:val="auto"/>
        <w:outlineLvl w:val="9"/>
        <w:rPr>
          <w:rFonts w:hint="eastAsia"/>
          <w:sz w:val="22"/>
          <w:szCs w:val="28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E05BE"/>
    <w:rsid w:val="45AE05BE"/>
    <w:rsid w:val="50887B43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2018-09-17T09:10:00Z</dcterms:created>
  <dc:creator>自己的大魔王</dc:creator>
  <cp:lastModifiedBy>自己的大魔王</cp:lastModifiedBy>
  <dcterms:modified xsi:type="dcterms:W3CDTF">2018-09-19T03:08:57Z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