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X</w:t>
      </w:r>
      <w:r>
        <w:rPr>
          <w:rFonts w:hint="eastAsia"/>
          <w:b/>
          <w:bCs/>
          <w:sz w:val="36"/>
          <w:szCs w:val="44"/>
          <w:lang w:val="en-US" w:eastAsia="zh-CN"/>
        </w:rPr>
        <w:t>xxxxxx（</w:t>
      </w:r>
      <w:r>
        <w:rPr>
          <w:rFonts w:hint="eastAsia"/>
          <w:b/>
          <w:bCs/>
          <w:sz w:val="32"/>
          <w:szCs w:val="40"/>
          <w:lang w:val="en-US" w:eastAsia="zh-CN"/>
        </w:rPr>
        <w:t>股份）有限公司全体员工花名册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13"/>
          <w:szCs w:val="16"/>
          <w:lang w:val="en-US" w:eastAsia="zh-CN"/>
        </w:rPr>
      </w:pPr>
    </w:p>
    <w:tbl>
      <w:tblPr>
        <w:tblStyle w:val="4"/>
        <w:tblpPr w:leftFromText="180" w:rightFromText="180" w:vertAnchor="text" w:horzAnchor="page" w:tblpX="1468" w:tblpY="42"/>
        <w:tblOverlap w:val="never"/>
        <w:tblW w:w="141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140"/>
        <w:gridCol w:w="795"/>
        <w:gridCol w:w="1545"/>
        <w:gridCol w:w="2625"/>
        <w:gridCol w:w="1005"/>
        <w:gridCol w:w="2165"/>
        <w:gridCol w:w="1807"/>
        <w:gridCol w:w="1098"/>
        <w:gridCol w:w="10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姓名</w:t>
            </w: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性别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身份证号码</w:t>
            </w: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学历</w:t>
            </w: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所学专业</w:t>
            </w: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部门</w:t>
            </w: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6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7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8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9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12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13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14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15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16</w:t>
            </w:r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17</w:t>
            </w:r>
            <w:bookmarkStart w:id="0" w:name="_GoBack"/>
            <w:bookmarkEnd w:id="0"/>
          </w:p>
        </w:tc>
        <w:tc>
          <w:tcPr>
            <w:tcW w:w="1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0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20"/>
          <w:szCs w:val="22"/>
          <w:vertAlign w:val="baseline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F2878"/>
    <w:rsid w:val="504F2878"/>
    <w:rsid w:val="6D535020"/>
    <w:rsid w:val="6FFF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2018-09-19T07:11:00Z</dcterms:created>
  <dc:creator>自己的大魔王</dc:creator>
  <cp:lastModifiedBy>自己的大魔王</cp:lastModifiedBy>
  <dcterms:modified xsi:type="dcterms:W3CDTF">2018-09-19T07:29:01Z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