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r>
        <w:rPr>
          <w:rFonts w:hint="eastAsia"/>
          <w:b/>
          <w:bCs/>
          <w:sz w:val="32"/>
          <w:szCs w:val="40"/>
          <w:lang w:val="en-US" w:eastAsia="zh-CN"/>
        </w:rPr>
        <w:t>X</w:t>
      </w:r>
      <w:r>
        <w:rPr>
          <w:rFonts w:hint="eastAsia"/>
          <w:b/>
          <w:bCs/>
          <w:sz w:val="36"/>
          <w:szCs w:val="44"/>
          <w:lang w:val="en-US" w:eastAsia="zh-CN"/>
        </w:rPr>
        <w:t>xxxxxx（</w:t>
      </w:r>
      <w:r>
        <w:rPr>
          <w:rFonts w:hint="eastAsia"/>
          <w:b/>
          <w:bCs/>
          <w:sz w:val="32"/>
          <w:szCs w:val="40"/>
          <w:lang w:val="en-US" w:eastAsia="zh-CN"/>
        </w:rPr>
        <w:t>股份）有限公司20**年科技人员花名册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13"/>
          <w:szCs w:val="16"/>
          <w:lang w:val="en-US" w:eastAsia="zh-CN"/>
        </w:rPr>
      </w:pPr>
    </w:p>
    <w:tbl>
      <w:tblPr>
        <w:tblStyle w:val="4"/>
        <w:tblpPr w:leftFromText="180" w:rightFromText="180" w:vertAnchor="text" w:horzAnchor="page" w:tblpX="1468" w:tblpY="42"/>
        <w:tblOverlap w:val="never"/>
        <w:tblW w:w="141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1055"/>
        <w:gridCol w:w="736"/>
        <w:gridCol w:w="1430"/>
        <w:gridCol w:w="2430"/>
        <w:gridCol w:w="930"/>
        <w:gridCol w:w="2004"/>
        <w:gridCol w:w="1673"/>
        <w:gridCol w:w="1017"/>
        <w:gridCol w:w="911"/>
        <w:gridCol w:w="11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姓名</w:t>
            </w: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性别</w:t>
            </w: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身份证号码</w:t>
            </w: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学历</w:t>
            </w: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所学专业</w:t>
            </w: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部门</w:t>
            </w: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职务</w:t>
            </w: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6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7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8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劳务派遣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9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退休返聘未交社保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12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13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14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15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16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17</w:t>
            </w:r>
          </w:p>
        </w:tc>
        <w:tc>
          <w:tcPr>
            <w:tcW w:w="10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7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20"/>
          <w:szCs w:val="22"/>
          <w:vertAlign w:val="baseline"/>
          <w:lang w:val="en-US" w:eastAsia="zh-CN"/>
        </w:rPr>
      </w:pP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F7C14"/>
    <w:rsid w:val="1CAF7C1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2018-09-19T07:35:00Z</dcterms:created>
  <dc:creator>自己的大魔王</dc:creator>
  <cp:lastModifiedBy>自己的大魔王</cp:lastModifiedBy>
  <dcterms:modified xsi:type="dcterms:W3CDTF">2018-09-19T08:21:02Z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